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0130157"/>
        <w:docPartObj>
          <w:docPartGallery w:val="Cover Pages"/>
          <w:docPartUnique/>
        </w:docPartObj>
      </w:sdtPr>
      <w:sdtContent>
        <w:p w14:paraId="499110FF" w14:textId="77777777" w:rsidR="00D40761" w:rsidRDefault="0000586C" w:rsidP="00D40761">
          <w:r>
            <w:rPr>
              <w:noProof/>
              <w:lang w:eastAsia="en-AU"/>
            </w:rPr>
            <w:drawing>
              <wp:anchor distT="0" distB="0" distL="114300" distR="114300" simplePos="0" relativeHeight="251661312" behindDoc="0" locked="0" layoutInCell="1" allowOverlap="1" wp14:anchorId="1A01DBE2" wp14:editId="4A513679">
                <wp:simplePos x="0" y="0"/>
                <wp:positionH relativeFrom="margin">
                  <wp:align>center</wp:align>
                </wp:positionH>
                <wp:positionV relativeFrom="paragraph">
                  <wp:posOffset>580390</wp:posOffset>
                </wp:positionV>
                <wp:extent cx="6309307" cy="1552575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9307" cy="1552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  <w:color w:val="FFFFFF" w:themeColor="background1"/>
              <w:lang w:eastAsia="en-AU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82CCC19" wp14:editId="099E9BAD">
                    <wp:simplePos x="0" y="0"/>
                    <wp:positionH relativeFrom="page">
                      <wp:posOffset>10633</wp:posOffset>
                    </wp:positionH>
                    <wp:positionV relativeFrom="page">
                      <wp:posOffset>-63795</wp:posOffset>
                    </wp:positionV>
                    <wp:extent cx="7538409" cy="10802679"/>
                    <wp:effectExtent l="0" t="0" r="5715" b="0"/>
                    <wp:wrapNone/>
                    <wp:docPr id="11" name="Group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538409" cy="10802679"/>
                              <a:chOff x="0" y="0"/>
                              <a:chExt cx="6858000" cy="9144000"/>
                            </a:xfrm>
                            <a:solidFill>
                              <a:schemeClr val="accent5">
                                <a:lumMod val="75000"/>
                              </a:schemeClr>
                            </a:solidFill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BC102E1" w14:textId="5600F9CE" w:rsidR="0000586C" w:rsidRDefault="00B71E3F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CVL-2129</w:t>
                                      </w:r>
                                      <w:r w:rsidR="00455332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– 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AMG Cootamundra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16985B2A" w14:textId="74DE394F" w:rsidR="0000586C" w:rsidRDefault="00082530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Quote Number</w:t>
                                      </w:r>
                                      <w:r w:rsidR="00455332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: </w:t>
                                      </w:r>
                                      <w:r w:rsidR="00B71E3F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CVL2129</w:t>
                                      </w:r>
                                      <w:r w:rsidR="00866D4B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h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grp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3D63155" w14:textId="2D758E49" w:rsidR="0000586C" w:rsidRDefault="00C0621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Kim</w:t>
                                  </w:r>
                                  <w:r w:rsidR="009D629F"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 Simonsen</w:t>
                                  </w:r>
                                </w:p>
                                <w:p w14:paraId="2B2F7FBE" w14:textId="77777777" w:rsidR="0000586C" w:rsidRDefault="0000000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00586C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PAC technologies</w:t>
                                      </w:r>
                                    </w:sdtContent>
                                  </w:sdt>
                                  <w:r w:rsidR="0000586C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Address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00586C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5/18 Tombo St, Capalaba, 4175, QLD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82CCC19" id="Group 11" o:spid="_x0000_s1026" style="position:absolute;margin-left:.85pt;margin-top:-5pt;width:593.6pt;height:850.6pt;z-index:251659264;mso-position-horizontal-relative:page;mso-position-vertical-relative:page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" filled="f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BC102E1" w14:textId="5600F9CE" w:rsidR="0000586C" w:rsidRDefault="00B71E3F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CVL-2129</w:t>
                                </w:r>
                                <w:r w:rsidR="00455332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AMG Cootamundra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16985B2A" w14:textId="74DE394F" w:rsidR="0000586C" w:rsidRDefault="00082530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Quote Number</w:t>
                                </w:r>
                                <w:r w:rsidR="00455332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: </w:t>
                                </w:r>
                                <w:r w:rsidR="00B71E3F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CVL2129</w:t>
                                </w:r>
                                <w:r w:rsidR="00866D4B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h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" fillcolor="#1f3763 [1608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p w14:paraId="63D63155" w14:textId="2D758E49" w:rsidR="0000586C" w:rsidRDefault="00C06216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Kim</w:t>
                            </w:r>
                            <w:r w:rsidR="009D629F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Simonsen</w:t>
                            </w:r>
                          </w:p>
                          <w:p w14:paraId="2B2F7FBE" w14:textId="77777777" w:rsidR="0000586C" w:rsidRDefault="00000000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00586C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PAC technologies</w:t>
                                </w:r>
                              </w:sdtContent>
                            </w:sdt>
                            <w:r w:rsidR="0000586C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Address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00586C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5/18 Tombo St, Capalaba, 4175, QLD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5D45D47C" w14:textId="0047EE46" w:rsidR="00D40761" w:rsidRPr="00D40761" w:rsidRDefault="00D40761" w:rsidP="00D40761">
      <w:pPr>
        <w:jc w:val="both"/>
        <w:rPr>
          <w:szCs w:val="22"/>
        </w:rPr>
      </w:pPr>
      <w:r w:rsidRPr="00D40761">
        <w:rPr>
          <w:szCs w:val="22"/>
        </w:rPr>
        <w:lastRenderedPageBreak/>
        <w:t>Dear</w:t>
      </w:r>
      <w:r w:rsidR="005203B7">
        <w:rPr>
          <w:szCs w:val="22"/>
        </w:rPr>
        <w:t>:</w:t>
      </w:r>
      <w:r w:rsidR="00C0073B">
        <w:rPr>
          <w:szCs w:val="22"/>
        </w:rPr>
        <w:t xml:space="preserve"> </w:t>
      </w:r>
      <w:r w:rsidR="00B71E3F">
        <w:rPr>
          <w:szCs w:val="22"/>
        </w:rPr>
        <w:t>Thina</w:t>
      </w:r>
    </w:p>
    <w:p w14:paraId="5AF58EAF" w14:textId="7C87A4FA" w:rsidR="00D40761" w:rsidRPr="00D40761" w:rsidRDefault="00D40761" w:rsidP="00D40761">
      <w:pPr>
        <w:jc w:val="both"/>
        <w:rPr>
          <w:szCs w:val="22"/>
        </w:rPr>
      </w:pPr>
      <w:r w:rsidRPr="00D40761">
        <w:rPr>
          <w:szCs w:val="22"/>
        </w:rPr>
        <w:t xml:space="preserve">Please find </w:t>
      </w:r>
      <w:r w:rsidR="009D1F11">
        <w:rPr>
          <w:szCs w:val="22"/>
        </w:rPr>
        <w:t>below</w:t>
      </w:r>
      <w:r w:rsidRPr="00D40761">
        <w:rPr>
          <w:szCs w:val="22"/>
        </w:rPr>
        <w:t xml:space="preserve"> our quote for</w:t>
      </w:r>
      <w:r w:rsidR="009D1F11">
        <w:rPr>
          <w:szCs w:val="22"/>
        </w:rPr>
        <w:t xml:space="preserve"> </w:t>
      </w:r>
      <w:r w:rsidR="00B71E3F">
        <w:rPr>
          <w:szCs w:val="22"/>
        </w:rPr>
        <w:t>the additional safety gap detection sensor for the Freezer, Outfeed lift</w:t>
      </w:r>
      <w:r w:rsidR="008D08FA">
        <w:rPr>
          <w:szCs w:val="22"/>
        </w:rPr>
        <w:t xml:space="preserve">, and PLC programming and commissioning. </w:t>
      </w:r>
    </w:p>
    <w:p w14:paraId="196FB029" w14:textId="77777777" w:rsidR="00D40761" w:rsidRDefault="00D40761" w:rsidP="00D40761">
      <w:pPr>
        <w:jc w:val="both"/>
      </w:pPr>
    </w:p>
    <w:p w14:paraId="6CC5CD8A" w14:textId="77777777" w:rsidR="00D40761" w:rsidRDefault="00D40761" w:rsidP="00D40761"/>
    <w:p w14:paraId="7B6B0D42" w14:textId="77777777" w:rsidR="00D40761" w:rsidRPr="00D40761" w:rsidRDefault="00D40761" w:rsidP="00D40761">
      <w:pPr>
        <w:rPr>
          <w:szCs w:val="22"/>
        </w:rPr>
      </w:pPr>
      <w:r w:rsidRPr="00D40761">
        <w:rPr>
          <w:b/>
          <w:szCs w:val="22"/>
        </w:rPr>
        <w:t>Kim Simonsen</w:t>
      </w:r>
      <w:r w:rsidRPr="00D40761">
        <w:rPr>
          <w:szCs w:val="22"/>
        </w:rPr>
        <w:br/>
      </w:r>
      <w:r w:rsidRPr="00D40761">
        <w:rPr>
          <w:i/>
          <w:szCs w:val="22"/>
        </w:rPr>
        <w:t>Director</w:t>
      </w:r>
      <w:r w:rsidRPr="00D40761">
        <w:rPr>
          <w:szCs w:val="22"/>
        </w:rPr>
        <w:br/>
        <w:t>Pac Technologies Pty Ltd</w:t>
      </w:r>
      <w:r w:rsidRPr="00D40761">
        <w:rPr>
          <w:szCs w:val="22"/>
        </w:rPr>
        <w:br/>
        <w:t>Phone:</w:t>
      </w:r>
      <w:r w:rsidRPr="00D40761">
        <w:rPr>
          <w:szCs w:val="22"/>
        </w:rPr>
        <w:tab/>
        <w:t>+61 (0)7 3014 9354</w:t>
      </w:r>
      <w:r w:rsidRPr="00D40761">
        <w:rPr>
          <w:szCs w:val="22"/>
        </w:rPr>
        <w:br/>
        <w:t>Mobile:</w:t>
      </w:r>
      <w:r w:rsidRPr="00D40761">
        <w:rPr>
          <w:szCs w:val="22"/>
        </w:rPr>
        <w:tab/>
        <w:t>+61 (0)407 636 246</w:t>
      </w:r>
      <w:r w:rsidRPr="00D40761">
        <w:rPr>
          <w:szCs w:val="22"/>
        </w:rPr>
        <w:br/>
        <w:t>Email:</w:t>
      </w:r>
      <w:r w:rsidRPr="00D40761">
        <w:rPr>
          <w:szCs w:val="22"/>
        </w:rPr>
        <w:tab/>
        <w:t>kim@pac-technologies.com.au</w:t>
      </w:r>
    </w:p>
    <w:p w14:paraId="54E88CFE" w14:textId="77777777" w:rsidR="00D40761" w:rsidRDefault="00D40761" w:rsidP="00D40761">
      <w:r>
        <w:br w:type="page"/>
      </w:r>
    </w:p>
    <w:sdt>
      <w:sdtPr>
        <w:rPr>
          <w:caps w:val="0"/>
          <w:color w:val="auto"/>
          <w:spacing w:val="0"/>
          <w:szCs w:val="20"/>
        </w:rPr>
        <w:id w:val="8680222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75DB64" w14:textId="77777777" w:rsidR="00D40761" w:rsidRDefault="00D40761" w:rsidP="00D40761">
          <w:pPr>
            <w:pStyle w:val="TOCHeading"/>
          </w:pPr>
          <w:r>
            <w:t>Table of Contents</w:t>
          </w:r>
        </w:p>
        <w:p w14:paraId="5C6E737A" w14:textId="77777777" w:rsidR="0000375E" w:rsidRDefault="00D40761">
          <w:pPr>
            <w:pStyle w:val="TOC1"/>
            <w:tabs>
              <w:tab w:val="left" w:pos="660"/>
              <w:tab w:val="right" w:leader="dot" w:pos="10480"/>
            </w:tabs>
            <w:rPr>
              <w:noProof/>
              <w:szCs w:val="22"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5672396" w:history="1">
            <w:r w:rsidR="0000375E" w:rsidRPr="008D1437">
              <w:rPr>
                <w:rStyle w:val="Hyperlink"/>
                <w:noProof/>
              </w:rPr>
              <w:t>1.0</w:t>
            </w:r>
            <w:r w:rsidR="0000375E">
              <w:rPr>
                <w:noProof/>
                <w:szCs w:val="22"/>
                <w:lang w:eastAsia="en-AU"/>
              </w:rPr>
              <w:tab/>
            </w:r>
            <w:r w:rsidR="0000375E" w:rsidRPr="008D1437">
              <w:rPr>
                <w:rStyle w:val="Hyperlink"/>
                <w:noProof/>
              </w:rPr>
              <w:t>Addressing The Scope of Works</w:t>
            </w:r>
            <w:r w:rsidR="0000375E">
              <w:rPr>
                <w:noProof/>
                <w:webHidden/>
              </w:rPr>
              <w:tab/>
            </w:r>
            <w:r w:rsidR="0000375E">
              <w:rPr>
                <w:noProof/>
                <w:webHidden/>
              </w:rPr>
              <w:fldChar w:fldCharType="begin"/>
            </w:r>
            <w:r w:rsidR="0000375E">
              <w:rPr>
                <w:noProof/>
                <w:webHidden/>
              </w:rPr>
              <w:instrText xml:space="preserve"> PAGEREF _Toc495672396 \h </w:instrText>
            </w:r>
            <w:r w:rsidR="0000375E">
              <w:rPr>
                <w:noProof/>
                <w:webHidden/>
              </w:rPr>
            </w:r>
            <w:r w:rsidR="0000375E">
              <w:rPr>
                <w:noProof/>
                <w:webHidden/>
              </w:rPr>
              <w:fldChar w:fldCharType="separate"/>
            </w:r>
            <w:r w:rsidR="00B317B2">
              <w:rPr>
                <w:noProof/>
                <w:webHidden/>
              </w:rPr>
              <w:t>3</w:t>
            </w:r>
            <w:r w:rsidR="0000375E">
              <w:rPr>
                <w:noProof/>
                <w:webHidden/>
              </w:rPr>
              <w:fldChar w:fldCharType="end"/>
            </w:r>
          </w:hyperlink>
        </w:p>
        <w:p w14:paraId="1450FBBF" w14:textId="77777777" w:rsidR="0000375E" w:rsidRDefault="0000375E">
          <w:pPr>
            <w:pStyle w:val="TOC1"/>
            <w:tabs>
              <w:tab w:val="left" w:pos="660"/>
              <w:tab w:val="right" w:leader="dot" w:pos="10480"/>
            </w:tabs>
            <w:rPr>
              <w:noProof/>
              <w:szCs w:val="22"/>
              <w:lang w:eastAsia="en-AU"/>
            </w:rPr>
          </w:pPr>
          <w:hyperlink w:anchor="_Toc495672397" w:history="1">
            <w:r w:rsidRPr="008D1437">
              <w:rPr>
                <w:rStyle w:val="Hyperlink"/>
                <w:noProof/>
              </w:rPr>
              <w:t>2.0</w:t>
            </w:r>
            <w:r>
              <w:rPr>
                <w:noProof/>
                <w:szCs w:val="22"/>
                <w:lang w:eastAsia="en-AU"/>
              </w:rPr>
              <w:tab/>
            </w:r>
            <w:r w:rsidRPr="008D1437">
              <w:rPr>
                <w:rStyle w:val="Hyperlink"/>
                <w:noProof/>
              </w:rPr>
              <w:t>Pricing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_Toc495672397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17B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67B7F" w14:textId="77777777" w:rsidR="0000375E" w:rsidRDefault="0000375E">
          <w:pPr>
            <w:pStyle w:val="TOC1"/>
            <w:tabs>
              <w:tab w:val="left" w:pos="660"/>
              <w:tab w:val="right" w:leader="dot" w:pos="10480"/>
            </w:tabs>
            <w:rPr>
              <w:noProof/>
              <w:szCs w:val="22"/>
              <w:lang w:eastAsia="en-AU"/>
            </w:rPr>
          </w:pPr>
          <w:hyperlink w:anchor="_Toc495672398" w:history="1">
            <w:r w:rsidRPr="008D1437">
              <w:rPr>
                <w:rStyle w:val="Hyperlink"/>
                <w:noProof/>
              </w:rPr>
              <w:t>3.0</w:t>
            </w:r>
            <w:r>
              <w:rPr>
                <w:noProof/>
                <w:szCs w:val="22"/>
                <w:lang w:eastAsia="en-AU"/>
              </w:rPr>
              <w:tab/>
            </w:r>
            <w:r w:rsidRPr="008D1437">
              <w:rPr>
                <w:rStyle w:val="Hyperlink"/>
                <w:noProof/>
              </w:rPr>
              <w:t>Commercial Arrangements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_Toc495672398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17B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C77F4" w14:textId="77777777" w:rsidR="0000375E" w:rsidRDefault="0000375E">
          <w:pPr>
            <w:pStyle w:val="TOC1"/>
            <w:tabs>
              <w:tab w:val="left" w:pos="660"/>
              <w:tab w:val="right" w:leader="dot" w:pos="10480"/>
            </w:tabs>
            <w:rPr>
              <w:noProof/>
              <w:szCs w:val="22"/>
              <w:lang w:eastAsia="en-AU"/>
            </w:rPr>
          </w:pPr>
          <w:hyperlink w:anchor="_Toc495672399" w:history="1">
            <w:r w:rsidRPr="008D1437">
              <w:rPr>
                <w:rStyle w:val="Hyperlink"/>
                <w:noProof/>
              </w:rPr>
              <w:t>3.0</w:t>
            </w:r>
            <w:r>
              <w:rPr>
                <w:noProof/>
                <w:szCs w:val="22"/>
                <w:lang w:eastAsia="en-AU"/>
              </w:rPr>
              <w:tab/>
            </w:r>
            <w:r w:rsidRPr="008D1437">
              <w:rPr>
                <w:rStyle w:val="Hyperlink"/>
                <w:noProof/>
              </w:rPr>
              <w:t>Company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_Toc495672399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17B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283B1" w14:textId="77777777" w:rsidR="0000375E" w:rsidRDefault="0000375E">
          <w:pPr>
            <w:pStyle w:val="TOC2"/>
            <w:tabs>
              <w:tab w:val="left" w:pos="880"/>
              <w:tab w:val="right" w:leader="dot" w:pos="10480"/>
            </w:tabs>
            <w:rPr>
              <w:noProof/>
              <w:szCs w:val="22"/>
              <w:lang w:eastAsia="en-AU"/>
            </w:rPr>
          </w:pPr>
          <w:hyperlink w:anchor="_Toc495672400" w:history="1">
            <w:r w:rsidRPr="008D1437">
              <w:rPr>
                <w:rStyle w:val="Hyperlink"/>
                <w:noProof/>
              </w:rPr>
              <w:t>3.1</w:t>
            </w:r>
            <w:r>
              <w:rPr>
                <w:noProof/>
                <w:szCs w:val="22"/>
                <w:lang w:eastAsia="en-AU"/>
              </w:rPr>
              <w:tab/>
            </w:r>
            <w:r w:rsidRPr="008D1437">
              <w:rPr>
                <w:rStyle w:val="Hyperlink"/>
                <w:noProof/>
              </w:rPr>
              <w:t>Director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_Toc495672400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17B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2E2AF" w14:textId="77777777" w:rsidR="0000375E" w:rsidRDefault="0000375E">
          <w:pPr>
            <w:pStyle w:val="TOC2"/>
            <w:tabs>
              <w:tab w:val="left" w:pos="880"/>
              <w:tab w:val="right" w:leader="dot" w:pos="10480"/>
            </w:tabs>
            <w:rPr>
              <w:noProof/>
              <w:szCs w:val="22"/>
              <w:lang w:eastAsia="en-AU"/>
            </w:rPr>
          </w:pPr>
          <w:hyperlink w:anchor="_Toc495672401" w:history="1">
            <w:r w:rsidRPr="008D1437">
              <w:rPr>
                <w:rStyle w:val="Hyperlink"/>
                <w:noProof/>
              </w:rPr>
              <w:t>3.2</w:t>
            </w:r>
            <w:r>
              <w:rPr>
                <w:noProof/>
                <w:szCs w:val="22"/>
                <w:lang w:eastAsia="en-AU"/>
              </w:rPr>
              <w:tab/>
            </w:r>
            <w:r w:rsidRPr="008D1437">
              <w:rPr>
                <w:rStyle w:val="Hyperlink"/>
                <w:noProof/>
              </w:rPr>
              <w:t>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_Toc495672401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17B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F350F" w14:textId="77777777" w:rsidR="0000375E" w:rsidRDefault="0000375E">
          <w:pPr>
            <w:pStyle w:val="TOC2"/>
            <w:tabs>
              <w:tab w:val="left" w:pos="880"/>
              <w:tab w:val="right" w:leader="dot" w:pos="10480"/>
            </w:tabs>
            <w:rPr>
              <w:noProof/>
              <w:szCs w:val="22"/>
              <w:lang w:eastAsia="en-AU"/>
            </w:rPr>
          </w:pPr>
          <w:hyperlink w:anchor="_Toc495672402" w:history="1">
            <w:r w:rsidRPr="008D1437">
              <w:rPr>
                <w:rStyle w:val="Hyperlink"/>
                <w:noProof/>
              </w:rPr>
              <w:t>3.3</w:t>
            </w:r>
            <w:r>
              <w:rPr>
                <w:noProof/>
                <w:szCs w:val="22"/>
                <w:lang w:eastAsia="en-AU"/>
              </w:rPr>
              <w:tab/>
            </w:r>
            <w:r w:rsidRPr="008D1437">
              <w:rPr>
                <w:rStyle w:val="Hyperlink"/>
                <w:noProof/>
              </w:rPr>
              <w:t>Bank Account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_Toc495672402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17B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33FFD" w14:textId="77777777" w:rsidR="0000375E" w:rsidRDefault="0000375E">
          <w:pPr>
            <w:pStyle w:val="TOC2"/>
            <w:tabs>
              <w:tab w:val="left" w:pos="880"/>
              <w:tab w:val="right" w:leader="dot" w:pos="10480"/>
            </w:tabs>
            <w:rPr>
              <w:noProof/>
              <w:szCs w:val="22"/>
              <w:lang w:eastAsia="en-AU"/>
            </w:rPr>
          </w:pPr>
          <w:hyperlink w:anchor="_Toc495672403" w:history="1">
            <w:r w:rsidRPr="008D1437">
              <w:rPr>
                <w:rStyle w:val="Hyperlink"/>
                <w:noProof/>
              </w:rPr>
              <w:t>3.4</w:t>
            </w:r>
            <w:r>
              <w:rPr>
                <w:noProof/>
                <w:szCs w:val="22"/>
                <w:lang w:eastAsia="en-AU"/>
              </w:rPr>
              <w:tab/>
            </w:r>
            <w:r w:rsidRPr="008D1437">
              <w:rPr>
                <w:rStyle w:val="Hyperlink"/>
                <w:noProof/>
              </w:rPr>
              <w:t>Insurances: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_Toc495672403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17B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AA7F3" w14:textId="77777777" w:rsidR="00D40761" w:rsidRDefault="00D40761" w:rsidP="00D40761">
          <w:r>
            <w:rPr>
              <w:b/>
              <w:bCs/>
              <w:noProof/>
            </w:rPr>
            <w:fldChar w:fldCharType="end"/>
          </w:r>
        </w:p>
      </w:sdtContent>
    </w:sdt>
    <w:p w14:paraId="0CC9E35B" w14:textId="77777777" w:rsidR="00D40761" w:rsidRDefault="00D40761" w:rsidP="00D40761">
      <w:r>
        <w:br w:type="page"/>
      </w:r>
    </w:p>
    <w:p w14:paraId="3823D7E0" w14:textId="77777777" w:rsidR="00D40761" w:rsidRDefault="0000375E" w:rsidP="00D40761">
      <w:pPr>
        <w:pStyle w:val="Heading1"/>
        <w:numPr>
          <w:ilvl w:val="0"/>
          <w:numId w:val="1"/>
        </w:numPr>
      </w:pPr>
      <w:bookmarkStart w:id="0" w:name="_Toc495672396"/>
      <w:r>
        <w:lastRenderedPageBreak/>
        <w:t>A</w:t>
      </w:r>
      <w:r w:rsidR="00D40761">
        <w:t xml:space="preserve">ddressing </w:t>
      </w:r>
      <w:r>
        <w:t>T</w:t>
      </w:r>
      <w:r w:rsidR="00D40761">
        <w:t xml:space="preserve">he </w:t>
      </w:r>
      <w:r>
        <w:t>S</w:t>
      </w:r>
      <w:r w:rsidR="00D40761">
        <w:t xml:space="preserve">cope of </w:t>
      </w:r>
      <w:r>
        <w:t>W</w:t>
      </w:r>
      <w:r w:rsidR="00D40761">
        <w:t>orks</w:t>
      </w:r>
      <w:bookmarkEnd w:id="0"/>
    </w:p>
    <w:p w14:paraId="521D8098" w14:textId="77777777" w:rsidR="00196CEE" w:rsidRDefault="00012972" w:rsidP="005203B7">
      <w:r>
        <w:t>Description of Scope</w:t>
      </w:r>
    </w:p>
    <w:p w14:paraId="50DB275A" w14:textId="4778144D" w:rsidR="00196CEE" w:rsidRDefault="00B71E3F" w:rsidP="005203B7">
      <w:r>
        <w:t>To install and wire in the new safety throughbeam sensors in between the Freezer outfeed lift and the transfer table.</w:t>
      </w:r>
    </w:p>
    <w:p w14:paraId="42863F92" w14:textId="09448FE6" w:rsidR="00B71E3F" w:rsidRDefault="00B71E3F" w:rsidP="005203B7">
      <w:r>
        <w:t>To I/O test, configure, program and commission the new sensor.</w:t>
      </w:r>
    </w:p>
    <w:p w14:paraId="02818343" w14:textId="77777777" w:rsidR="00196CEE" w:rsidRDefault="00196CEE" w:rsidP="005203B7"/>
    <w:p w14:paraId="3D955378" w14:textId="77777777" w:rsidR="00C0073B" w:rsidRDefault="00C0073B" w:rsidP="005203B7"/>
    <w:p w14:paraId="24AFE9EE" w14:textId="77777777" w:rsidR="009D1F11" w:rsidRDefault="009D1F11" w:rsidP="00D40761"/>
    <w:p w14:paraId="0BAE16F2" w14:textId="77777777" w:rsidR="00012972" w:rsidRDefault="00012972" w:rsidP="00012972">
      <w:pPr>
        <w:pStyle w:val="Heading2"/>
        <w:numPr>
          <w:ilvl w:val="1"/>
          <w:numId w:val="1"/>
        </w:numPr>
      </w:pPr>
      <w:r>
        <w:t>Inclusions</w:t>
      </w:r>
    </w:p>
    <w:p w14:paraId="0B7AFB49" w14:textId="0A861221" w:rsidR="001F5B91" w:rsidRDefault="00B71E3F" w:rsidP="001F5B91">
      <w:pPr>
        <w:pStyle w:val="ListParagraph"/>
        <w:numPr>
          <w:ilvl w:val="0"/>
          <w:numId w:val="3"/>
        </w:numPr>
      </w:pPr>
      <w:r>
        <w:t>Sesnor Installation</w:t>
      </w:r>
    </w:p>
    <w:p w14:paraId="3ED27487" w14:textId="35ACB0E7" w:rsidR="00B71E3F" w:rsidRDefault="00B71E3F" w:rsidP="001F5B91">
      <w:pPr>
        <w:pStyle w:val="ListParagraph"/>
        <w:numPr>
          <w:ilvl w:val="0"/>
          <w:numId w:val="3"/>
        </w:numPr>
      </w:pPr>
      <w:r>
        <w:t>Sensor Configuration</w:t>
      </w:r>
    </w:p>
    <w:p w14:paraId="7AA682FD" w14:textId="5FE64A91" w:rsidR="00B71E3F" w:rsidRDefault="00B71E3F" w:rsidP="001F5B91">
      <w:pPr>
        <w:pStyle w:val="ListParagraph"/>
        <w:numPr>
          <w:ilvl w:val="0"/>
          <w:numId w:val="3"/>
        </w:numPr>
      </w:pPr>
      <w:r>
        <w:t>PLC Program updates</w:t>
      </w:r>
    </w:p>
    <w:p w14:paraId="1F87B2B6" w14:textId="23930501" w:rsidR="00B71E3F" w:rsidRDefault="00B71E3F" w:rsidP="001F5B91">
      <w:pPr>
        <w:pStyle w:val="ListParagraph"/>
        <w:numPr>
          <w:ilvl w:val="0"/>
          <w:numId w:val="3"/>
        </w:numPr>
      </w:pPr>
      <w:r>
        <w:t>PLC Commissioning</w:t>
      </w:r>
    </w:p>
    <w:p w14:paraId="103591D8" w14:textId="50FFC311" w:rsidR="00B71E3F" w:rsidRDefault="00B71E3F" w:rsidP="001F5B91">
      <w:pPr>
        <w:pStyle w:val="ListParagraph"/>
        <w:numPr>
          <w:ilvl w:val="0"/>
          <w:numId w:val="3"/>
        </w:numPr>
      </w:pPr>
      <w:r>
        <w:t>Flights</w:t>
      </w:r>
    </w:p>
    <w:p w14:paraId="218234C6" w14:textId="34ECC19A" w:rsidR="00B71E3F" w:rsidRDefault="00D93058" w:rsidP="001F5B91">
      <w:pPr>
        <w:pStyle w:val="ListParagraph"/>
        <w:numPr>
          <w:ilvl w:val="0"/>
          <w:numId w:val="3"/>
        </w:numPr>
      </w:pPr>
      <w:r>
        <w:t>Accommodation</w:t>
      </w:r>
    </w:p>
    <w:p w14:paraId="313C1950" w14:textId="4731EAC2" w:rsidR="00B71E3F" w:rsidRDefault="00B71E3F" w:rsidP="001F5B91">
      <w:pPr>
        <w:pStyle w:val="ListParagraph"/>
        <w:numPr>
          <w:ilvl w:val="0"/>
          <w:numId w:val="3"/>
        </w:numPr>
      </w:pPr>
      <w:r>
        <w:t>Travel</w:t>
      </w:r>
    </w:p>
    <w:p w14:paraId="092041A9" w14:textId="5B51EB20" w:rsidR="00B71E3F" w:rsidRDefault="00B71E3F" w:rsidP="001F5B91">
      <w:pPr>
        <w:pStyle w:val="ListParagraph"/>
        <w:numPr>
          <w:ilvl w:val="0"/>
          <w:numId w:val="3"/>
        </w:numPr>
      </w:pPr>
      <w:r>
        <w:t>Car Rental</w:t>
      </w:r>
    </w:p>
    <w:p w14:paraId="0806E2A9" w14:textId="77777777" w:rsidR="00222C4F" w:rsidRDefault="00A36A00" w:rsidP="00A36A00">
      <w:pPr>
        <w:spacing w:before="100" w:after="200" w:line="276" w:lineRule="auto"/>
      </w:pPr>
      <w:r>
        <w:br w:type="page"/>
      </w:r>
    </w:p>
    <w:p w14:paraId="0B321748" w14:textId="77777777" w:rsidR="00012972" w:rsidRDefault="00012972" w:rsidP="00012972">
      <w:pPr>
        <w:pStyle w:val="Heading2"/>
        <w:numPr>
          <w:ilvl w:val="1"/>
          <w:numId w:val="1"/>
        </w:numPr>
      </w:pPr>
      <w:r>
        <w:lastRenderedPageBreak/>
        <w:t>Exclusions</w:t>
      </w:r>
    </w:p>
    <w:p w14:paraId="62C9FB14" w14:textId="3781320C" w:rsidR="00B71E3F" w:rsidRDefault="00B71E3F" w:rsidP="00B71E3F">
      <w:pPr>
        <w:pStyle w:val="ListParagraph"/>
        <w:numPr>
          <w:ilvl w:val="0"/>
          <w:numId w:val="5"/>
        </w:numPr>
      </w:pPr>
      <w:r>
        <w:t>All mechanical hardware</w:t>
      </w:r>
    </w:p>
    <w:p w14:paraId="1D7AFE01" w14:textId="6ABEDF16" w:rsidR="00D40761" w:rsidRDefault="00B71E3F" w:rsidP="00B71E3F">
      <w:pPr>
        <w:pStyle w:val="ListParagraph"/>
        <w:numPr>
          <w:ilvl w:val="0"/>
          <w:numId w:val="5"/>
        </w:numPr>
      </w:pPr>
      <w:r>
        <w:t>Mechanical Installation</w:t>
      </w:r>
      <w:r w:rsidR="00D40761">
        <w:br w:type="page"/>
      </w:r>
    </w:p>
    <w:p w14:paraId="126F2E87" w14:textId="77777777" w:rsidR="00D40761" w:rsidRDefault="0000375E" w:rsidP="00D40761">
      <w:pPr>
        <w:pStyle w:val="Heading1"/>
        <w:numPr>
          <w:ilvl w:val="0"/>
          <w:numId w:val="1"/>
        </w:numPr>
      </w:pPr>
      <w:bookmarkStart w:id="1" w:name="_Toc495672397"/>
      <w:r>
        <w:lastRenderedPageBreak/>
        <w:t>P</w:t>
      </w:r>
      <w:r w:rsidR="00D40761">
        <w:t>ricing</w:t>
      </w:r>
      <w:bookmarkEnd w:id="1"/>
    </w:p>
    <w:p w14:paraId="4E58B36E" w14:textId="77777777" w:rsidR="004F025D" w:rsidRDefault="004F025D" w:rsidP="004F025D">
      <w:pPr>
        <w:pStyle w:val="Heading2"/>
        <w:numPr>
          <w:ilvl w:val="1"/>
          <w:numId w:val="1"/>
        </w:numPr>
      </w:pPr>
      <w:r>
        <w:t>Pricing Structure</w:t>
      </w:r>
    </w:p>
    <w:p w14:paraId="3BE85A41" w14:textId="59CC11C4" w:rsidR="004F025D" w:rsidRDefault="00B71E3F" w:rsidP="00B71E3F">
      <w:pPr>
        <w:pStyle w:val="ListParagraph"/>
        <w:numPr>
          <w:ilvl w:val="0"/>
          <w:numId w:val="6"/>
        </w:numPr>
      </w:pPr>
      <w:r>
        <w:t>Flights, Car Rental and Accommodation</w:t>
      </w:r>
      <w:r>
        <w:tab/>
      </w:r>
      <w:r>
        <w:tab/>
      </w:r>
      <w:r w:rsidR="00D93058">
        <w:tab/>
      </w:r>
      <w:r>
        <w:tab/>
      </w:r>
      <w:r>
        <w:tab/>
      </w:r>
      <w:r>
        <w:tab/>
      </w:r>
      <w:r>
        <w:tab/>
      </w:r>
      <w:r>
        <w:tab/>
        <w:t>1354.00</w:t>
      </w:r>
    </w:p>
    <w:p w14:paraId="3A7F566B" w14:textId="249C16FA" w:rsidR="00B71E3F" w:rsidRDefault="00B71E3F" w:rsidP="00B71E3F">
      <w:pPr>
        <w:pStyle w:val="ListParagraph"/>
        <w:numPr>
          <w:ilvl w:val="0"/>
          <w:numId w:val="6"/>
        </w:numPr>
      </w:pPr>
      <w:r>
        <w:t>Sensors</w:t>
      </w:r>
      <w:r>
        <w:tab/>
        <w:t xml:space="preserve"> (incl. cables)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805.00</w:t>
      </w:r>
    </w:p>
    <w:p w14:paraId="1E1D8C97" w14:textId="4C3EC93A" w:rsidR="00B71E3F" w:rsidRDefault="00B71E3F" w:rsidP="00B71E3F">
      <w:pPr>
        <w:pStyle w:val="ListParagraph"/>
        <w:numPr>
          <w:ilvl w:val="0"/>
          <w:numId w:val="6"/>
        </w:numPr>
      </w:pPr>
      <w:r>
        <w:t>Travel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  <w:r w:rsidR="00D93058">
        <w:t>400</w:t>
      </w:r>
      <w:r>
        <w:t>.00</w:t>
      </w:r>
    </w:p>
    <w:p w14:paraId="19FF74FE" w14:textId="726AF6DA" w:rsidR="00B71E3F" w:rsidRPr="004F025D" w:rsidRDefault="00B71E3F" w:rsidP="00B71E3F">
      <w:pPr>
        <w:pStyle w:val="ListParagraph"/>
        <w:numPr>
          <w:ilvl w:val="0"/>
          <w:numId w:val="6"/>
        </w:numPr>
      </w:pPr>
      <w:r>
        <w:t xml:space="preserve">Wiring, I/O testing, </w:t>
      </w:r>
      <w:r w:rsidR="007A135E">
        <w:t xml:space="preserve">PLC programming and </w:t>
      </w:r>
      <w:r>
        <w:t>Commissioning</w:t>
      </w:r>
      <w:r>
        <w:tab/>
      </w:r>
      <w:r>
        <w:tab/>
      </w:r>
      <w:r>
        <w:tab/>
      </w:r>
      <w:r>
        <w:tab/>
      </w:r>
      <w:r>
        <w:tab/>
        <w:t>2760.00</w:t>
      </w:r>
    </w:p>
    <w:p w14:paraId="5BDB3A8A" w14:textId="77777777" w:rsidR="004F025D" w:rsidRDefault="004F025D" w:rsidP="004F025D">
      <w:pPr>
        <w:pStyle w:val="Heading2"/>
        <w:ind w:left="720"/>
      </w:pPr>
      <w:r>
        <w:t>2.2</w:t>
      </w:r>
      <w:r>
        <w:tab/>
        <w:t>Total Price</w:t>
      </w:r>
    </w:p>
    <w:p w14:paraId="0461B28D" w14:textId="37873A15" w:rsidR="004F025D" w:rsidRDefault="004F025D" w:rsidP="00D40761">
      <w:pPr>
        <w:rPr>
          <w:b/>
          <w:u w:val="single"/>
        </w:rPr>
      </w:pPr>
      <w:r w:rsidRPr="004F025D">
        <w:rPr>
          <w:b/>
          <w:u w:val="single"/>
        </w:rPr>
        <w:t>Total Price:</w:t>
      </w:r>
      <w:r w:rsidRPr="004F025D">
        <w:rPr>
          <w:b/>
          <w:u w:val="single"/>
        </w:rPr>
        <w:tab/>
      </w:r>
      <w:r w:rsidRPr="004F025D">
        <w:rPr>
          <w:b/>
          <w:u w:val="single"/>
        </w:rPr>
        <w:tab/>
      </w:r>
      <w:r w:rsidRPr="004F025D">
        <w:rPr>
          <w:b/>
          <w:u w:val="single"/>
        </w:rPr>
        <w:tab/>
      </w:r>
      <w:r w:rsidRPr="004F025D">
        <w:rPr>
          <w:b/>
          <w:u w:val="single"/>
        </w:rPr>
        <w:tab/>
      </w:r>
      <w:r w:rsidRPr="004F025D">
        <w:rPr>
          <w:b/>
          <w:u w:val="single"/>
        </w:rPr>
        <w:tab/>
      </w:r>
      <w:r w:rsidRPr="004F025D">
        <w:rPr>
          <w:b/>
          <w:u w:val="single"/>
        </w:rPr>
        <w:tab/>
      </w:r>
      <w:r w:rsidRPr="004F025D">
        <w:rPr>
          <w:b/>
          <w:u w:val="single"/>
        </w:rPr>
        <w:tab/>
      </w:r>
      <w:r w:rsidRPr="004F025D">
        <w:rPr>
          <w:b/>
          <w:u w:val="single"/>
        </w:rPr>
        <w:tab/>
      </w:r>
      <w:r w:rsidRPr="004F025D">
        <w:rPr>
          <w:b/>
          <w:u w:val="single"/>
        </w:rPr>
        <w:tab/>
      </w:r>
      <w:r w:rsidRPr="004F025D"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 w:rsidR="00B71E3F">
        <w:rPr>
          <w:b/>
          <w:u w:val="single"/>
        </w:rPr>
        <w:t>7</w:t>
      </w:r>
      <w:r w:rsidR="00D93058">
        <w:rPr>
          <w:b/>
          <w:u w:val="single"/>
        </w:rPr>
        <w:t>31</w:t>
      </w:r>
      <w:r w:rsidR="0081300E">
        <w:rPr>
          <w:b/>
          <w:u w:val="single"/>
        </w:rPr>
        <w:t>9</w:t>
      </w:r>
      <w:r w:rsidR="00A36A00">
        <w:rPr>
          <w:b/>
          <w:u w:val="single"/>
        </w:rPr>
        <w:t>.00</w:t>
      </w:r>
      <w:r>
        <w:rPr>
          <w:b/>
          <w:u w:val="single"/>
        </w:rPr>
        <w:t>*</w:t>
      </w:r>
    </w:p>
    <w:p w14:paraId="330B8CB6" w14:textId="77777777" w:rsidR="004F025D" w:rsidRDefault="004F025D" w:rsidP="00D40761">
      <w:r>
        <w:t>*Ex GST</w:t>
      </w:r>
    </w:p>
    <w:p w14:paraId="5D21F284" w14:textId="77777777" w:rsidR="004F025D" w:rsidRDefault="004F025D" w:rsidP="004F025D">
      <w:pPr>
        <w:pStyle w:val="Heading2"/>
        <w:ind w:left="720"/>
      </w:pPr>
      <w:r>
        <w:t>2.3</w:t>
      </w:r>
      <w:r>
        <w:tab/>
        <w:t>Notes</w:t>
      </w:r>
    </w:p>
    <w:p w14:paraId="7A6187F8" w14:textId="77777777" w:rsidR="004F025D" w:rsidRPr="004F025D" w:rsidRDefault="004F025D" w:rsidP="004F025D">
      <w:r>
        <w:t>No Notes</w:t>
      </w:r>
    </w:p>
    <w:p w14:paraId="0AAA2304" w14:textId="77777777" w:rsidR="00D40761" w:rsidRPr="004F025D" w:rsidRDefault="00D40761" w:rsidP="00D40761">
      <w:pPr>
        <w:rPr>
          <w:b/>
          <w:u w:val="single"/>
        </w:rPr>
      </w:pPr>
      <w:r w:rsidRPr="004F025D">
        <w:rPr>
          <w:b/>
          <w:u w:val="single"/>
        </w:rPr>
        <w:br w:type="page"/>
      </w:r>
    </w:p>
    <w:p w14:paraId="3C0E15EA" w14:textId="77777777" w:rsidR="00D40761" w:rsidRPr="00D40761" w:rsidRDefault="00D40761" w:rsidP="00D40761">
      <w:pPr>
        <w:pStyle w:val="Heading1"/>
      </w:pPr>
      <w:bookmarkStart w:id="2" w:name="_Toc495672398"/>
      <w:r>
        <w:lastRenderedPageBreak/>
        <w:t>3.0</w:t>
      </w:r>
      <w:r>
        <w:tab/>
      </w:r>
      <w:r w:rsidR="0000375E">
        <w:t>C</w:t>
      </w:r>
      <w:r>
        <w:t xml:space="preserve">ommercial </w:t>
      </w:r>
      <w:r w:rsidR="0000375E">
        <w:t>A</w:t>
      </w:r>
      <w:r>
        <w:t>rrangements</w:t>
      </w:r>
      <w:bookmarkEnd w:id="2"/>
    </w:p>
    <w:p w14:paraId="036B7419" w14:textId="77777777" w:rsidR="00347270" w:rsidRPr="00D40761" w:rsidRDefault="00D40761" w:rsidP="00D40761">
      <w:pPr>
        <w:rPr>
          <w:szCs w:val="22"/>
        </w:rPr>
      </w:pPr>
      <w:r w:rsidRPr="00D40761">
        <w:rPr>
          <w:szCs w:val="22"/>
        </w:rPr>
        <w:t>This quote is valid for 30 days from date of issue, and is conditional to the following commercial arrangements;</w:t>
      </w:r>
    </w:p>
    <w:p w14:paraId="4C519E80" w14:textId="77777777" w:rsidR="00D40761" w:rsidRPr="00D40761" w:rsidRDefault="00D40761" w:rsidP="00D40761">
      <w:pPr>
        <w:pStyle w:val="ListParagraph"/>
        <w:numPr>
          <w:ilvl w:val="0"/>
          <w:numId w:val="2"/>
        </w:numPr>
        <w:rPr>
          <w:szCs w:val="22"/>
        </w:rPr>
      </w:pPr>
      <w:r w:rsidRPr="00D40761">
        <w:rPr>
          <w:szCs w:val="22"/>
        </w:rPr>
        <w:t>All prices listed are ex GST</w:t>
      </w:r>
    </w:p>
    <w:p w14:paraId="723A6FE9" w14:textId="77777777" w:rsidR="00D40761" w:rsidRPr="00D40761" w:rsidRDefault="00D40761" w:rsidP="00D40761">
      <w:pPr>
        <w:pStyle w:val="ListParagraph"/>
        <w:numPr>
          <w:ilvl w:val="0"/>
          <w:numId w:val="2"/>
        </w:numPr>
        <w:rPr>
          <w:szCs w:val="22"/>
        </w:rPr>
      </w:pPr>
      <w:r w:rsidRPr="00D40761">
        <w:rPr>
          <w:szCs w:val="22"/>
        </w:rPr>
        <w:t>Quote valid for 30 days from date of issue</w:t>
      </w:r>
    </w:p>
    <w:p w14:paraId="46E42E90" w14:textId="77777777" w:rsidR="00D40761" w:rsidRPr="00D40761" w:rsidRDefault="00D40761" w:rsidP="00D40761">
      <w:pPr>
        <w:pStyle w:val="ListParagraph"/>
        <w:numPr>
          <w:ilvl w:val="0"/>
          <w:numId w:val="2"/>
        </w:numPr>
        <w:rPr>
          <w:szCs w:val="22"/>
        </w:rPr>
      </w:pPr>
      <w:r w:rsidRPr="00D40761">
        <w:rPr>
          <w:szCs w:val="22"/>
        </w:rPr>
        <w:t>Commercial Payment Terms</w:t>
      </w:r>
    </w:p>
    <w:p w14:paraId="3ADB19F6" w14:textId="77777777" w:rsidR="00D40761" w:rsidRPr="00A74175" w:rsidRDefault="00D40761" w:rsidP="00A74175">
      <w:pPr>
        <w:pStyle w:val="ListParagraph"/>
        <w:numPr>
          <w:ilvl w:val="1"/>
          <w:numId w:val="2"/>
        </w:numPr>
        <w:rPr>
          <w:szCs w:val="22"/>
        </w:rPr>
      </w:pPr>
      <w:r w:rsidRPr="00D40761">
        <w:rPr>
          <w:szCs w:val="22"/>
        </w:rPr>
        <w:t>40% on order</w:t>
      </w:r>
      <w:r w:rsidR="00A36A00">
        <w:rPr>
          <w:szCs w:val="22"/>
        </w:rPr>
        <w:t>.</w:t>
      </w:r>
    </w:p>
    <w:p w14:paraId="027FCF6F" w14:textId="77777777" w:rsidR="00323C12" w:rsidRDefault="00323C12" w:rsidP="00D40761">
      <w:pPr>
        <w:pStyle w:val="ListParagraph"/>
        <w:numPr>
          <w:ilvl w:val="1"/>
          <w:numId w:val="2"/>
        </w:numPr>
        <w:rPr>
          <w:szCs w:val="22"/>
        </w:rPr>
      </w:pPr>
      <w:r>
        <w:rPr>
          <w:szCs w:val="22"/>
        </w:rPr>
        <w:t>3</w:t>
      </w:r>
      <w:r w:rsidR="00D40761" w:rsidRPr="00D40761">
        <w:rPr>
          <w:szCs w:val="22"/>
        </w:rPr>
        <w:t xml:space="preserve">0% on </w:t>
      </w:r>
      <w:r>
        <w:rPr>
          <w:szCs w:val="22"/>
        </w:rPr>
        <w:t>delivery of hardware to site</w:t>
      </w:r>
    </w:p>
    <w:p w14:paraId="7C45795D" w14:textId="77777777" w:rsidR="000A7282" w:rsidRDefault="00323C12" w:rsidP="00D40761">
      <w:pPr>
        <w:pStyle w:val="ListParagraph"/>
        <w:numPr>
          <w:ilvl w:val="1"/>
          <w:numId w:val="2"/>
        </w:numPr>
        <w:rPr>
          <w:szCs w:val="22"/>
        </w:rPr>
      </w:pPr>
      <w:r>
        <w:rPr>
          <w:szCs w:val="22"/>
        </w:rPr>
        <w:t>20% on completion of installation</w:t>
      </w:r>
      <w:r w:rsidR="00A36A00">
        <w:rPr>
          <w:szCs w:val="22"/>
        </w:rPr>
        <w:t>.</w:t>
      </w:r>
    </w:p>
    <w:p w14:paraId="104DCCCB" w14:textId="77777777" w:rsidR="00323C12" w:rsidRDefault="00323C12" w:rsidP="00D40761">
      <w:pPr>
        <w:pStyle w:val="ListParagraph"/>
        <w:numPr>
          <w:ilvl w:val="1"/>
          <w:numId w:val="2"/>
        </w:numPr>
        <w:rPr>
          <w:szCs w:val="22"/>
        </w:rPr>
      </w:pPr>
      <w:r>
        <w:rPr>
          <w:szCs w:val="22"/>
        </w:rPr>
        <w:t>10% 0n project completion.</w:t>
      </w:r>
    </w:p>
    <w:p w14:paraId="13B6306F" w14:textId="77777777" w:rsidR="000A7282" w:rsidRDefault="000A7282">
      <w:pPr>
        <w:spacing w:before="100" w:after="200" w:line="276" w:lineRule="auto"/>
        <w:rPr>
          <w:szCs w:val="22"/>
        </w:rPr>
      </w:pPr>
      <w:r>
        <w:rPr>
          <w:szCs w:val="22"/>
        </w:rPr>
        <w:br w:type="page"/>
      </w:r>
    </w:p>
    <w:p w14:paraId="4F6CDE00" w14:textId="77777777" w:rsidR="00D40761" w:rsidRDefault="0000375E" w:rsidP="000A7282">
      <w:pPr>
        <w:pStyle w:val="Heading1"/>
        <w:numPr>
          <w:ilvl w:val="0"/>
          <w:numId w:val="1"/>
        </w:numPr>
      </w:pPr>
      <w:bookmarkStart w:id="3" w:name="_Toc495672399"/>
      <w:r>
        <w:lastRenderedPageBreak/>
        <w:t>C</w:t>
      </w:r>
      <w:r w:rsidR="000A7282">
        <w:t xml:space="preserve">ompany </w:t>
      </w:r>
      <w:r>
        <w:t>I</w:t>
      </w:r>
      <w:r w:rsidR="000A7282">
        <w:t>nformation</w:t>
      </w:r>
      <w:bookmarkEnd w:id="3"/>
    </w:p>
    <w:p w14:paraId="1E8D9160" w14:textId="77777777" w:rsidR="00641E92" w:rsidRDefault="00641E92" w:rsidP="00641E92">
      <w:pPr>
        <w:jc w:val="center"/>
      </w:pPr>
      <w:r w:rsidRPr="000A7282">
        <w:rPr>
          <w:b/>
        </w:rPr>
        <w:t>Pac Technologies</w:t>
      </w:r>
      <w:r>
        <w:rPr>
          <w:b/>
        </w:rPr>
        <w:t xml:space="preserve"> Pty Ltd</w:t>
      </w:r>
    </w:p>
    <w:p w14:paraId="380ECE84" w14:textId="77777777" w:rsidR="000A7282" w:rsidRDefault="000A7282" w:rsidP="000A7282">
      <w:r>
        <w:t>ABN:</w:t>
      </w:r>
      <w:r>
        <w:tab/>
        <w:t>99 113 680 443</w:t>
      </w:r>
      <w:r>
        <w:br/>
        <w:t>ACN:</w:t>
      </w:r>
      <w:r>
        <w:tab/>
        <w:t>113 680 443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240"/>
      </w:tblGrid>
      <w:tr w:rsidR="000A7282" w14:paraId="1DAE0A93" w14:textId="77777777" w:rsidTr="000A7282">
        <w:trPr>
          <w:trHeight w:val="87"/>
        </w:trPr>
        <w:tc>
          <w:tcPr>
            <w:tcW w:w="5240" w:type="dxa"/>
          </w:tcPr>
          <w:p w14:paraId="2B157219" w14:textId="77777777" w:rsidR="000A7282" w:rsidRDefault="000A7282" w:rsidP="00D6005C">
            <w:r>
              <w:t>Phone:</w:t>
            </w:r>
            <w:r>
              <w:tab/>
              <w:t xml:space="preserve">+61 (0)7 </w:t>
            </w:r>
            <w:r w:rsidR="009E22CF">
              <w:rPr>
                <w:rFonts w:ascii="Verdana" w:hAnsi="Verdana"/>
                <w:sz w:val="18"/>
                <w:szCs w:val="18"/>
              </w:rPr>
              <w:t>3195 6354</w:t>
            </w:r>
            <w:r>
              <w:br/>
              <w:t>Email:</w:t>
            </w:r>
            <w:r>
              <w:tab/>
            </w:r>
            <w:r w:rsidRPr="000A7282">
              <w:t>accounts@pac-technologies.com.au</w:t>
            </w:r>
            <w:r>
              <w:br/>
              <w:t>Web:</w:t>
            </w:r>
            <w:r>
              <w:tab/>
            </w:r>
            <w:r w:rsidRPr="000A7282">
              <w:t>www.pac-technologies.com.au</w:t>
            </w:r>
          </w:p>
        </w:tc>
        <w:tc>
          <w:tcPr>
            <w:tcW w:w="5240" w:type="dxa"/>
          </w:tcPr>
          <w:p w14:paraId="70C7023E" w14:textId="77777777" w:rsidR="000A7282" w:rsidRDefault="000A7282" w:rsidP="000A7282">
            <w:r w:rsidRPr="00641E92">
              <w:rPr>
                <w:i/>
              </w:rPr>
              <w:t>Delivery Address:</w:t>
            </w:r>
            <w:r>
              <w:br/>
              <w:t>5/</w:t>
            </w:r>
            <w:r w:rsidR="008B0325">
              <w:t>53 Riverside Place, Morningside</w:t>
            </w:r>
            <w:r>
              <w:t>, 41</w:t>
            </w:r>
            <w:r w:rsidR="008B0325">
              <w:t>70</w:t>
            </w:r>
            <w:r>
              <w:t xml:space="preserve"> QLD</w:t>
            </w:r>
            <w:r>
              <w:br/>
            </w:r>
            <w:r w:rsidRPr="00641E92">
              <w:rPr>
                <w:i/>
              </w:rPr>
              <w:t>Postal Address:</w:t>
            </w:r>
            <w:r>
              <w:br/>
            </w:r>
            <w:r w:rsidR="008B0325">
              <w:t>5/53 Riverside Place, Morningside, 4170 QLD</w:t>
            </w:r>
          </w:p>
        </w:tc>
      </w:tr>
    </w:tbl>
    <w:p w14:paraId="38D85B3B" w14:textId="77777777" w:rsidR="000A7282" w:rsidRDefault="0000375E" w:rsidP="0000375E">
      <w:pPr>
        <w:pStyle w:val="Heading2"/>
        <w:numPr>
          <w:ilvl w:val="1"/>
          <w:numId w:val="1"/>
        </w:numPr>
      </w:pPr>
      <w:bookmarkStart w:id="4" w:name="_Toc495672400"/>
      <w:r>
        <w:t>Director</w:t>
      </w:r>
      <w:bookmarkEnd w:id="4"/>
    </w:p>
    <w:p w14:paraId="5F30B841" w14:textId="77777777" w:rsidR="0000375E" w:rsidRDefault="0000375E" w:rsidP="0000375E">
      <w:r w:rsidRPr="0000375E">
        <w:rPr>
          <w:b/>
          <w:i/>
        </w:rPr>
        <w:t>Kim Simonsen</w:t>
      </w:r>
      <w:r>
        <w:br/>
      </w:r>
      <w:r w:rsidRPr="0000375E">
        <w:rPr>
          <w:b/>
        </w:rPr>
        <w:t>Email:</w:t>
      </w:r>
      <w:r>
        <w:tab/>
        <w:t>kim@pac-technologies.com.au</w:t>
      </w:r>
      <w:r>
        <w:br/>
      </w:r>
      <w:r w:rsidRPr="0000375E">
        <w:rPr>
          <w:b/>
        </w:rPr>
        <w:t>Mobile:</w:t>
      </w:r>
      <w:r>
        <w:tab/>
        <w:t>+61 (0)407 636 246</w:t>
      </w:r>
    </w:p>
    <w:p w14:paraId="6B197CF0" w14:textId="77777777" w:rsidR="0000375E" w:rsidRDefault="0000375E" w:rsidP="0000375E">
      <w:pPr>
        <w:pStyle w:val="Heading2"/>
        <w:numPr>
          <w:ilvl w:val="1"/>
          <w:numId w:val="1"/>
        </w:numPr>
      </w:pPr>
      <w:bookmarkStart w:id="5" w:name="_Toc495672401"/>
      <w:r>
        <w:t>Administration</w:t>
      </w:r>
      <w:bookmarkEnd w:id="5"/>
    </w:p>
    <w:p w14:paraId="4BDAEF89" w14:textId="77777777" w:rsidR="0000375E" w:rsidRDefault="0000375E" w:rsidP="0000375E">
      <w:r w:rsidRPr="0000375E">
        <w:rPr>
          <w:b/>
          <w:i/>
        </w:rPr>
        <w:t>Rae Saunders</w:t>
      </w:r>
      <w:r>
        <w:br/>
      </w:r>
      <w:r w:rsidRPr="0000375E">
        <w:rPr>
          <w:b/>
        </w:rPr>
        <w:t>Email:</w:t>
      </w:r>
      <w:r>
        <w:tab/>
        <w:t>accounts@pac-technologies.com.au</w:t>
      </w:r>
      <w:r>
        <w:br/>
      </w:r>
      <w:r w:rsidRPr="0000375E">
        <w:rPr>
          <w:b/>
        </w:rPr>
        <w:t>Phone:</w:t>
      </w:r>
      <w:r>
        <w:tab/>
        <w:t>+61 (0)7 3160 9197</w:t>
      </w:r>
      <w:r>
        <w:br/>
      </w:r>
      <w:r w:rsidRPr="0000375E">
        <w:rPr>
          <w:b/>
        </w:rPr>
        <w:t>Fax:</w:t>
      </w:r>
      <w:r>
        <w:tab/>
        <w:t>+61 (0)7 3823 5010</w:t>
      </w:r>
    </w:p>
    <w:p w14:paraId="2924276C" w14:textId="77777777" w:rsidR="0000375E" w:rsidRPr="0000375E" w:rsidRDefault="0000375E" w:rsidP="0000375E">
      <w:pPr>
        <w:pStyle w:val="Heading2"/>
        <w:numPr>
          <w:ilvl w:val="1"/>
          <w:numId w:val="1"/>
        </w:numPr>
      </w:pPr>
      <w:bookmarkStart w:id="6" w:name="_Toc495672402"/>
      <w:r>
        <w:t>Bank Account Details</w:t>
      </w:r>
      <w:bookmarkEnd w:id="6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240"/>
      </w:tblGrid>
      <w:tr w:rsidR="0000375E" w14:paraId="5518FF09" w14:textId="77777777" w:rsidTr="0000375E">
        <w:tc>
          <w:tcPr>
            <w:tcW w:w="5240" w:type="dxa"/>
          </w:tcPr>
          <w:p w14:paraId="6B092D1A" w14:textId="77777777" w:rsidR="0000375E" w:rsidRDefault="0000375E" w:rsidP="0000375E">
            <w:r w:rsidRPr="0000375E">
              <w:rPr>
                <w:b/>
              </w:rPr>
              <w:t>Bank:</w:t>
            </w:r>
            <w:r>
              <w:tab/>
              <w:t>Westpac Banking Corporation</w:t>
            </w:r>
            <w:r>
              <w:br/>
            </w:r>
            <w:r w:rsidRPr="0000375E">
              <w:rPr>
                <w:b/>
              </w:rPr>
              <w:t>Branch:</w:t>
            </w:r>
            <w:r>
              <w:tab/>
              <w:t>Wynnum, QLD</w:t>
            </w:r>
          </w:p>
        </w:tc>
        <w:tc>
          <w:tcPr>
            <w:tcW w:w="5240" w:type="dxa"/>
          </w:tcPr>
          <w:p w14:paraId="5A143A9A" w14:textId="77777777" w:rsidR="0000375E" w:rsidRDefault="0000375E" w:rsidP="0000375E">
            <w:r w:rsidRPr="0000375E">
              <w:rPr>
                <w:b/>
              </w:rPr>
              <w:t>BSB:</w:t>
            </w:r>
            <w:r>
              <w:tab/>
              <w:t>034-053</w:t>
            </w:r>
            <w:r>
              <w:br/>
            </w:r>
            <w:r w:rsidRPr="0000375E">
              <w:rPr>
                <w:b/>
              </w:rPr>
              <w:t>A/C:</w:t>
            </w:r>
            <w:r>
              <w:tab/>
              <w:t>198394</w:t>
            </w:r>
          </w:p>
        </w:tc>
      </w:tr>
    </w:tbl>
    <w:p w14:paraId="3AFCD4FC" w14:textId="77777777" w:rsidR="0000375E" w:rsidRDefault="0000375E" w:rsidP="0000375E">
      <w:pPr>
        <w:pStyle w:val="Heading2"/>
        <w:numPr>
          <w:ilvl w:val="1"/>
          <w:numId w:val="1"/>
        </w:numPr>
      </w:pPr>
      <w:bookmarkStart w:id="7" w:name="_Toc495672403"/>
      <w:r>
        <w:t>Insurances:</w:t>
      </w:r>
      <w:bookmarkEnd w:id="7"/>
    </w:p>
    <w:p w14:paraId="1083A3C9" w14:textId="77777777" w:rsidR="0000375E" w:rsidRPr="0000375E" w:rsidRDefault="0000375E" w:rsidP="0000375E">
      <w:r>
        <w:t xml:space="preserve">Workers Compensation Policy No. </w:t>
      </w:r>
      <w:r>
        <w:tab/>
      </w:r>
      <w:r>
        <w:tab/>
        <w:t>WAA 051230392</w:t>
      </w:r>
      <w:r>
        <w:br/>
        <w:t>Combined Comprehensive Insurance Policy No.</w:t>
      </w:r>
      <w:r>
        <w:tab/>
        <w:t>BRCL00094-0186</w:t>
      </w:r>
      <w:r>
        <w:tab/>
        <w:t>AND</w:t>
      </w:r>
      <w:r>
        <w:tab/>
        <w:t>115352</w:t>
      </w:r>
      <w:r>
        <w:br/>
        <w:t>(Public Liability and Professional Indemnity)</w:t>
      </w:r>
      <w:r>
        <w:br/>
        <w:t xml:space="preserve">American Internation Group through IC Frith &amp; Associates </w:t>
      </w:r>
      <w:r>
        <w:tab/>
      </w:r>
    </w:p>
    <w:sectPr w:rsidR="0000375E" w:rsidRPr="0000375E" w:rsidSect="0000586C">
      <w:headerReference w:type="default" r:id="rId10"/>
      <w:footerReference w:type="default" r:id="rId11"/>
      <w:pgSz w:w="11906" w:h="16838"/>
      <w:pgMar w:top="1440" w:right="707" w:bottom="1440" w:left="709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2AB67" w14:textId="77777777" w:rsidR="00521618" w:rsidRDefault="00521618" w:rsidP="001F54F8">
      <w:pPr>
        <w:spacing w:after="0" w:line="240" w:lineRule="auto"/>
      </w:pPr>
      <w:r>
        <w:separator/>
      </w:r>
    </w:p>
  </w:endnote>
  <w:endnote w:type="continuationSeparator" w:id="0">
    <w:p w14:paraId="78D8B7A4" w14:textId="77777777" w:rsidR="00521618" w:rsidRDefault="00521618" w:rsidP="001F5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216A0" w14:textId="77777777" w:rsidR="00D02D80" w:rsidRDefault="00D02D80" w:rsidP="006E1959">
    <w:pPr>
      <w:pStyle w:val="Footer"/>
      <w:jc w:val="right"/>
      <w:rPr>
        <w:noProof/>
        <w:sz w:val="16"/>
        <w:szCs w:val="16"/>
        <w:lang w:eastAsia="en-AU"/>
      </w:rPr>
    </w:pPr>
    <w:r w:rsidRPr="00D02D80">
      <w:rPr>
        <w:sz w:val="16"/>
        <w:szCs w:val="16"/>
      </w:rPr>
      <w:fldChar w:fldCharType="begin"/>
    </w:r>
    <w:r w:rsidRPr="00D02D80">
      <w:rPr>
        <w:sz w:val="16"/>
        <w:szCs w:val="16"/>
      </w:rPr>
      <w:instrText xml:space="preserve"> FILENAME \* MERGEFORMAT </w:instrText>
    </w:r>
    <w:r w:rsidRPr="00D02D80">
      <w:rPr>
        <w:sz w:val="16"/>
        <w:szCs w:val="16"/>
      </w:rPr>
      <w:fldChar w:fldCharType="separate"/>
    </w:r>
    <w:r w:rsidR="00B71E3F">
      <w:rPr>
        <w:noProof/>
        <w:sz w:val="16"/>
        <w:szCs w:val="16"/>
      </w:rPr>
      <w:t>Document1</w:t>
    </w:r>
    <w:r w:rsidRPr="00D02D80">
      <w:rPr>
        <w:sz w:val="16"/>
        <w:szCs w:val="16"/>
      </w:rPr>
      <w:fldChar w:fldCharType="end"/>
    </w:r>
  </w:p>
  <w:p w14:paraId="054ACE12" w14:textId="77777777" w:rsidR="00E6184C" w:rsidRPr="00D02D80" w:rsidRDefault="006E1959" w:rsidP="006E1959">
    <w:pPr>
      <w:pStyle w:val="Footer"/>
      <w:jc w:val="right"/>
      <w:rPr>
        <w:sz w:val="16"/>
        <w:szCs w:val="16"/>
      </w:rPr>
    </w:pPr>
    <w:r>
      <w:rPr>
        <w:sz w:val="16"/>
        <w:szCs w:val="16"/>
      </w:rPr>
      <w:br/>
    </w:r>
    <w:r w:rsidRPr="006E1959">
      <w:rPr>
        <w:sz w:val="16"/>
        <w:szCs w:val="16"/>
      </w:rPr>
      <w:t xml:space="preserve">Page | </w:t>
    </w:r>
    <w:r w:rsidRPr="006E1959">
      <w:rPr>
        <w:sz w:val="16"/>
        <w:szCs w:val="16"/>
      </w:rPr>
      <w:fldChar w:fldCharType="begin"/>
    </w:r>
    <w:r w:rsidRPr="006E1959">
      <w:rPr>
        <w:sz w:val="16"/>
        <w:szCs w:val="16"/>
      </w:rPr>
      <w:instrText xml:space="preserve"> PAGE   \* MERGEFORMAT </w:instrText>
    </w:r>
    <w:r w:rsidRPr="006E1959">
      <w:rPr>
        <w:sz w:val="16"/>
        <w:szCs w:val="16"/>
      </w:rPr>
      <w:fldChar w:fldCharType="separate"/>
    </w:r>
    <w:r w:rsidR="00CC417B">
      <w:rPr>
        <w:noProof/>
        <w:sz w:val="16"/>
        <w:szCs w:val="16"/>
      </w:rPr>
      <w:t>1</w:t>
    </w:r>
    <w:r w:rsidRPr="006E1959">
      <w:rPr>
        <w:noProof/>
        <w:sz w:val="16"/>
        <w:szCs w:val="16"/>
      </w:rPr>
      <w:fldChar w:fldCharType="end"/>
    </w:r>
    <w:r w:rsidR="00E6184C" w:rsidRPr="00D02D80">
      <w:rPr>
        <w:noProof/>
        <w:sz w:val="16"/>
        <w:szCs w:val="16"/>
        <w:lang w:eastAsia="en-A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FBBB6BA" wp14:editId="1F5DCE58">
              <wp:simplePos x="0" y="0"/>
              <wp:positionH relativeFrom="column">
                <wp:posOffset>-935665</wp:posOffset>
              </wp:positionH>
              <wp:positionV relativeFrom="paragraph">
                <wp:posOffset>13778</wp:posOffset>
              </wp:positionV>
              <wp:extent cx="10760149" cy="0"/>
              <wp:effectExtent l="0" t="19050" r="22225" b="19050"/>
              <wp:wrapNone/>
              <wp:docPr id="58" name="Straight Connector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760149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00006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052917C" id="Straight Connector 58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3.65pt,1.1pt" to="773.6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" strokecolor="#006" strokeweight="3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897EA" w14:textId="77777777" w:rsidR="00521618" w:rsidRDefault="00521618" w:rsidP="001F54F8">
      <w:pPr>
        <w:spacing w:after="0" w:line="240" w:lineRule="auto"/>
      </w:pPr>
      <w:r>
        <w:separator/>
      </w:r>
    </w:p>
  </w:footnote>
  <w:footnote w:type="continuationSeparator" w:id="0">
    <w:p w14:paraId="4C537690" w14:textId="77777777" w:rsidR="00521618" w:rsidRDefault="00521618" w:rsidP="001F5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D79D0" w14:textId="77777777" w:rsidR="00E6184C" w:rsidRDefault="00455332" w:rsidP="00064338">
    <w:pPr>
      <w:pStyle w:val="Header"/>
    </w:pPr>
    <w:r>
      <w:rPr>
        <w:noProof/>
        <w:lang w:eastAsia="en-AU"/>
      </w:rPr>
      <w:drawing>
        <wp:anchor distT="0" distB="0" distL="114300" distR="114300" simplePos="0" relativeHeight="251663360" behindDoc="1" locked="0" layoutInCell="1" allowOverlap="1" wp14:anchorId="76C0998D" wp14:editId="2111AB2E">
          <wp:simplePos x="0" y="0"/>
          <wp:positionH relativeFrom="column">
            <wp:posOffset>4169341</wp:posOffset>
          </wp:positionH>
          <wp:positionV relativeFrom="paragraph">
            <wp:posOffset>-249555</wp:posOffset>
          </wp:positionV>
          <wp:extent cx="2355989" cy="579755"/>
          <wp:effectExtent l="0" t="0" r="635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55989" cy="5797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E66F41B" w14:textId="77777777" w:rsidR="00E6184C" w:rsidRDefault="00E6184C">
    <w:pPr>
      <w:pStyle w:val="Header"/>
    </w:pPr>
  </w:p>
  <w:p w14:paraId="4EAF9DF4" w14:textId="77777777" w:rsidR="00E6184C" w:rsidRDefault="00064338">
    <w:pPr>
      <w:pStyle w:val="Head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C3489BE" wp14:editId="2695110C">
              <wp:simplePos x="0" y="0"/>
              <wp:positionH relativeFrom="column">
                <wp:posOffset>26035</wp:posOffset>
              </wp:positionH>
              <wp:positionV relativeFrom="paragraph">
                <wp:posOffset>66675</wp:posOffset>
              </wp:positionV>
              <wp:extent cx="6638925" cy="0"/>
              <wp:effectExtent l="0" t="0" r="28575" b="19050"/>
              <wp:wrapNone/>
              <wp:docPr id="56" name="Straight Connector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3892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2">
                            <a:lumMod val="9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5A3A9A" id="Straight Connector 5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05pt,5.25pt" to="524.8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" strokecolor="#cfcdcd [2894]" strokeweight="1.5pt">
              <v:stroke joinstyle="miter"/>
            </v:line>
          </w:pict>
        </mc:Fallback>
      </mc:AlternateContent>
    </w:r>
  </w:p>
  <w:p w14:paraId="424B7414" w14:textId="77777777" w:rsidR="00E6184C" w:rsidRDefault="00CC417B" w:rsidP="00064338">
    <w:pPr>
      <w:pStyle w:val="Header"/>
      <w:spacing w:line="276" w:lineRule="auto"/>
      <w:rPr>
        <w:rFonts w:cstheme="minorHAnsi"/>
        <w:color w:val="808080" w:themeColor="background1" w:themeShade="80"/>
        <w:sz w:val="16"/>
        <w:szCs w:val="16"/>
        <w:shd w:val="clear" w:color="auto" w:fill="FFFFFF"/>
      </w:rPr>
    </w:pPr>
    <w:r>
      <w:rPr>
        <w:rFonts w:cstheme="minorHAnsi"/>
        <w:color w:val="808080" w:themeColor="background1" w:themeShade="80"/>
        <w:sz w:val="16"/>
        <w:szCs w:val="16"/>
        <w:shd w:val="clear" w:color="auto" w:fill="FFFFFF"/>
      </w:rPr>
      <w:t>5/53 Riverview Place, Morningside QLD 4170</w:t>
    </w:r>
    <w:r w:rsidR="00E6184C" w:rsidRPr="00D03ADC">
      <w:rPr>
        <w:rFonts w:cstheme="minorHAnsi"/>
        <w:color w:val="808080" w:themeColor="background1" w:themeShade="80"/>
        <w:sz w:val="16"/>
        <w:szCs w:val="16"/>
        <w:shd w:val="clear" w:color="auto" w:fill="FFFFFF"/>
      </w:rPr>
      <w:br/>
      <w:t>www.pac-technologies.com.au</w:t>
    </w:r>
    <w:r w:rsidR="00E6184C" w:rsidRPr="00D03ADC">
      <w:rPr>
        <w:rFonts w:cstheme="minorHAnsi"/>
        <w:color w:val="808080" w:themeColor="background1" w:themeShade="80"/>
        <w:sz w:val="16"/>
        <w:szCs w:val="16"/>
        <w:shd w:val="clear" w:color="auto" w:fill="FFFFFF"/>
      </w:rPr>
      <w:br/>
    </w:r>
    <w:r w:rsidR="00D03ADC" w:rsidRPr="00D03ADC">
      <w:rPr>
        <w:rFonts w:cstheme="minorHAnsi"/>
        <w:color w:val="808080" w:themeColor="background1" w:themeShade="80"/>
        <w:sz w:val="16"/>
        <w:szCs w:val="16"/>
        <w:shd w:val="clear" w:color="auto" w:fill="FFFFFF"/>
      </w:rPr>
      <w:t>accounts@pac-technologies.com.au</w:t>
    </w:r>
  </w:p>
  <w:p w14:paraId="63B10652" w14:textId="77777777" w:rsidR="00D03ADC" w:rsidRPr="00D03ADC" w:rsidRDefault="00D03ADC" w:rsidP="00E6184C">
    <w:pPr>
      <w:pStyle w:val="Header"/>
      <w:spacing w:line="276" w:lineRule="auto"/>
      <w:ind w:left="-851"/>
      <w:rPr>
        <w:rFonts w:cstheme="minorHAnsi"/>
        <w:color w:val="808080" w:themeColor="background1" w:themeShade="8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6774E"/>
    <w:multiLevelType w:val="hybridMultilevel"/>
    <w:tmpl w:val="2FE26E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83588"/>
    <w:multiLevelType w:val="hybridMultilevel"/>
    <w:tmpl w:val="E5AA688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577139"/>
    <w:multiLevelType w:val="hybridMultilevel"/>
    <w:tmpl w:val="BDBE92D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C80E94"/>
    <w:multiLevelType w:val="multilevel"/>
    <w:tmpl w:val="D85E434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4DD078A8"/>
    <w:multiLevelType w:val="hybridMultilevel"/>
    <w:tmpl w:val="499C76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2E024B"/>
    <w:multiLevelType w:val="hybridMultilevel"/>
    <w:tmpl w:val="5636C3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84472">
    <w:abstractNumId w:val="3"/>
  </w:num>
  <w:num w:numId="2" w16cid:durableId="466892901">
    <w:abstractNumId w:val="4"/>
  </w:num>
  <w:num w:numId="3" w16cid:durableId="1190143717">
    <w:abstractNumId w:val="2"/>
  </w:num>
  <w:num w:numId="4" w16cid:durableId="199439843">
    <w:abstractNumId w:val="1"/>
  </w:num>
  <w:num w:numId="5" w16cid:durableId="144051040">
    <w:abstractNumId w:val="0"/>
  </w:num>
  <w:num w:numId="6" w16cid:durableId="17646428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oNotDisplayPageBoundaries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E3F"/>
    <w:rsid w:val="0000375E"/>
    <w:rsid w:val="0000586C"/>
    <w:rsid w:val="00012972"/>
    <w:rsid w:val="00064338"/>
    <w:rsid w:val="00066DF2"/>
    <w:rsid w:val="00082530"/>
    <w:rsid w:val="000A7282"/>
    <w:rsid w:val="000C430F"/>
    <w:rsid w:val="000F2039"/>
    <w:rsid w:val="0014401D"/>
    <w:rsid w:val="00196CEE"/>
    <w:rsid w:val="001F54F8"/>
    <w:rsid w:val="001F5B91"/>
    <w:rsid w:val="002067AC"/>
    <w:rsid w:val="00213B8B"/>
    <w:rsid w:val="00222C4F"/>
    <w:rsid w:val="00223025"/>
    <w:rsid w:val="002A2E15"/>
    <w:rsid w:val="002E7DAF"/>
    <w:rsid w:val="00323C12"/>
    <w:rsid w:val="00347270"/>
    <w:rsid w:val="004237DE"/>
    <w:rsid w:val="00440631"/>
    <w:rsid w:val="00455332"/>
    <w:rsid w:val="004650DE"/>
    <w:rsid w:val="00486AE2"/>
    <w:rsid w:val="004B1328"/>
    <w:rsid w:val="004F025D"/>
    <w:rsid w:val="004F0907"/>
    <w:rsid w:val="005203B7"/>
    <w:rsid w:val="00521618"/>
    <w:rsid w:val="005C2034"/>
    <w:rsid w:val="005D4108"/>
    <w:rsid w:val="0060671E"/>
    <w:rsid w:val="00641E92"/>
    <w:rsid w:val="006659C6"/>
    <w:rsid w:val="0067217C"/>
    <w:rsid w:val="006E1959"/>
    <w:rsid w:val="0071781D"/>
    <w:rsid w:val="007525B2"/>
    <w:rsid w:val="007549E7"/>
    <w:rsid w:val="007A135E"/>
    <w:rsid w:val="007C4F44"/>
    <w:rsid w:val="0081300E"/>
    <w:rsid w:val="00824E4F"/>
    <w:rsid w:val="00855062"/>
    <w:rsid w:val="00866D4B"/>
    <w:rsid w:val="008A0F1B"/>
    <w:rsid w:val="008B0325"/>
    <w:rsid w:val="008D08FA"/>
    <w:rsid w:val="009207CD"/>
    <w:rsid w:val="00976821"/>
    <w:rsid w:val="00991FCD"/>
    <w:rsid w:val="009928E0"/>
    <w:rsid w:val="009D1F11"/>
    <w:rsid w:val="009D629F"/>
    <w:rsid w:val="009E22CF"/>
    <w:rsid w:val="00A36A00"/>
    <w:rsid w:val="00A47E31"/>
    <w:rsid w:val="00A74175"/>
    <w:rsid w:val="00A85039"/>
    <w:rsid w:val="00B13668"/>
    <w:rsid w:val="00B317B2"/>
    <w:rsid w:val="00B71E3F"/>
    <w:rsid w:val="00BC4ECA"/>
    <w:rsid w:val="00BE590B"/>
    <w:rsid w:val="00BF654F"/>
    <w:rsid w:val="00C0073B"/>
    <w:rsid w:val="00C06216"/>
    <w:rsid w:val="00CC417B"/>
    <w:rsid w:val="00CC50D7"/>
    <w:rsid w:val="00CE67AE"/>
    <w:rsid w:val="00D017DC"/>
    <w:rsid w:val="00D02D80"/>
    <w:rsid w:val="00D03ADC"/>
    <w:rsid w:val="00D40761"/>
    <w:rsid w:val="00D5450B"/>
    <w:rsid w:val="00D6005C"/>
    <w:rsid w:val="00D710ED"/>
    <w:rsid w:val="00D820F7"/>
    <w:rsid w:val="00D93058"/>
    <w:rsid w:val="00DE3BF5"/>
    <w:rsid w:val="00DF47D4"/>
    <w:rsid w:val="00E36A99"/>
    <w:rsid w:val="00E45FC8"/>
    <w:rsid w:val="00E6184C"/>
    <w:rsid w:val="00E95660"/>
    <w:rsid w:val="00EF72BC"/>
    <w:rsid w:val="00F278F5"/>
    <w:rsid w:val="00F67B33"/>
    <w:rsid w:val="00FA2E8E"/>
    <w:rsid w:val="00FE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1FEFC"/>
  <w15:chartTrackingRefBased/>
  <w15:docId w15:val="{A4AC0DFA-B3C2-45E4-9EBD-112E727AE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761"/>
    <w:pPr>
      <w:spacing w:before="120" w:after="120" w:line="36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586C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586C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86C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86C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86C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86C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86C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86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86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65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4237D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237DE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1F54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4F8"/>
  </w:style>
  <w:style w:type="paragraph" w:styleId="Footer">
    <w:name w:val="footer"/>
    <w:basedOn w:val="Normal"/>
    <w:link w:val="FooterChar"/>
    <w:uiPriority w:val="99"/>
    <w:unhideWhenUsed/>
    <w:rsid w:val="001F54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4F8"/>
  </w:style>
  <w:style w:type="character" w:styleId="Hyperlink">
    <w:name w:val="Hyperlink"/>
    <w:basedOn w:val="DefaultParagraphFont"/>
    <w:uiPriority w:val="99"/>
    <w:unhideWhenUsed/>
    <w:rsid w:val="00E6184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50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039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D02D80"/>
    <w:rPr>
      <w:color w:val="808080"/>
    </w:rPr>
  </w:style>
  <w:style w:type="paragraph" w:styleId="NoSpacing">
    <w:name w:val="No Spacing"/>
    <w:link w:val="NoSpacingChar"/>
    <w:uiPriority w:val="1"/>
    <w:qFormat/>
    <w:rsid w:val="0000586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0586C"/>
  </w:style>
  <w:style w:type="character" w:customStyle="1" w:styleId="Heading1Char">
    <w:name w:val="Heading 1 Char"/>
    <w:basedOn w:val="DefaultParagraphFont"/>
    <w:link w:val="Heading1"/>
    <w:uiPriority w:val="9"/>
    <w:rsid w:val="0000586C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0586C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86C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86C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86C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86C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86C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86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86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0586C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0586C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0586C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86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0586C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00586C"/>
    <w:rPr>
      <w:b/>
      <w:bCs/>
    </w:rPr>
  </w:style>
  <w:style w:type="character" w:styleId="Emphasis">
    <w:name w:val="Emphasis"/>
    <w:uiPriority w:val="20"/>
    <w:qFormat/>
    <w:rsid w:val="0000586C"/>
    <w:rPr>
      <w:caps/>
      <w:color w:val="1F4D78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00586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0586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86C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86C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00586C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00586C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00586C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00586C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00586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00586C"/>
    <w:pPr>
      <w:outlineLvl w:val="9"/>
    </w:pPr>
  </w:style>
  <w:style w:type="paragraph" w:styleId="ListParagraph">
    <w:name w:val="List Paragraph"/>
    <w:basedOn w:val="Normal"/>
    <w:uiPriority w:val="34"/>
    <w:qFormat/>
    <w:rsid w:val="00D40761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00375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375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spe\Pac%20Technologies%20Dropbox\Pac\Admin\Word%20Templates\Quote%20A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5/18 Tombo St, Capalaba, 4175, QLD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B068D85-AC13-4ED3-8D75-CE5561926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Quote A4</Template>
  <TotalTime>2109</TotalTime>
  <Pages>1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CVL-2129 – AMG Cootamundra</vt:lpstr>
    </vt:vector>
  </TitlesOfParts>
  <Company>PAC technologies</Company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CVL-2129 – AMG Cootamundra</dc:title>
  <dc:subject>Quote Number: CVL2129h</dc:subject>
  <dc:creator>Kasper Simonsen</dc:creator>
  <cp:keywords/>
  <dc:description/>
  <cp:lastModifiedBy>Kasper Simonsen</cp:lastModifiedBy>
  <cp:revision>5</cp:revision>
  <cp:lastPrinted>2026-05-15T09:34:00Z</cp:lastPrinted>
  <dcterms:created xsi:type="dcterms:W3CDTF">2026-05-15T09:31:00Z</dcterms:created>
  <dcterms:modified xsi:type="dcterms:W3CDTF">2026-05-16T20:36:00Z</dcterms:modified>
</cp:coreProperties>
</file>